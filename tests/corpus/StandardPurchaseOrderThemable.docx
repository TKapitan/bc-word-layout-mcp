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</w:pPr>
          </w:p>
        </w:tc>
        <w:sdt>
          <w:sdtPr>
            <w:rPr>
              <w:color w:val="5B9BD5" w:themeColor="accent1"/>
            </w:r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rPr>
              <w:color w:val="5B9BD5" w:themeColor="accent1"/>
            </w:r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PaymentTermsDesc_Lbl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Buyer_Lbl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Receiveby_Lbl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rPr>
              <w:color w:val="5B9BD5" w:themeColor="accent1"/>
            </w:r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PricesInclVAT_PurchHeader_Lbl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CompanyVATRegistrationNo_Lbl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rPr>
              <w:color w:val="5B9BD5" w:themeColor="accent1"/>
            </w:r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</w:pPr>
                <w:proofErr w:type="spellStart"/>
                <w:r w:rsidRPr="00842DC7">
                  <w:rPr>
                    <w:color w:val="5B9BD5" w:themeColor="accent1"/>
                  </w:rPr>
                  <w:t>VendorInvoiceNo_Lbl</w:t>
                </w:r>
                <w:proofErr w:type="spellEnd"/>
              </w:p>
            </w:tc>
          </w:sdtContent>
        </w:sdt>
        <w:sdt>
          <w:sdtPr>
            <w:rPr>
              <w:color w:val="5B9BD5" w:themeColor="accent1"/>
            </w:r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</w:pPr>
                <w:r w:rsidRPr="00842DC7">
                  <w:rPr>
                    <w:color w:val="5B9BD5" w:themeColor="accent1"/>
                  </w:rP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:rsidTr="00842DC7" w14:paraId="1346DF2D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1A6513E3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3139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32B8B139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E434C9" w14:paraId="7273B5AA" w14:textId="77777777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F37E8E" w14:paraId="5C0D326B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="00A64E32" w:rsidP="007A2170" w:rsidRDefault="00F37E8E" w14:paraId="01540FDC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7A2170" w:rsidRDefault="002C4945" w14:paraId="10F12E5C" w14:textId="27996F90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7A2170" w:rsidR="00A64E32" w:rsidP="006E60E9" w:rsidRDefault="00A64E32" w14:paraId="0F8C452F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:rsidTr="00A9275C" w14:paraId="5F606CF2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0EC7AEF" w14:textId="77777777">
            <w:pPr>
              <w:pStyle w:val="Heading1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B34D9C9" w14:textId="77777777">
            <w:pPr>
              <w:pStyle w:val="Heading1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593C3A2" w14:textId="77777777">
            <w:pPr>
              <w:pStyle w:val="Heading1"/>
              <w:jc w:val="right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30C4E43F" w14:textId="77777777">
            <w:pPr>
              <w:pStyle w:val="Heading1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C752489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5075D39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6E60E9" w:rsidRDefault="00FA77C5" w14:paraId="06900D71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7C9D7B99-3F0A-4DC8-9D28-B3E523DBEA5C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Content>
              <w:tr w:rsidR="00E434C9" w:rsidTr="005948C5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A64E32" w:rsidP="00463F2C" w:rsidRDefault="00E434C9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3139" w:type="dxa"/>
                      </w:tcPr>
                      <w:p w:rsidRPr="001D4852" w:rsidR="00A64E32" w:rsidP="00463F2C" w:rsidRDefault="00E434C9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1D4852" w:rsidR="00A64E32" w:rsidP="00463F2C" w:rsidRDefault="00E434C9" w14:paraId="7DA5C450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Pr="001D4852" w:rsidR="00A64E32" w:rsidP="00463F2C" w:rsidRDefault="00F37E8E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1282" w:type="dxa"/>
                      </w:tcPr>
                      <w:p w:rsidRPr="001D4852" w:rsidR="00A64E32" w:rsidP="00463F2C" w:rsidRDefault="00F37E8E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A64E32" w:rsidP="00463F2C" w:rsidRDefault="00255327" w14:paraId="21AEE1CA" w14:textId="4DFF5B5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Pr="001D4852" w:rsidR="00A64E32" w:rsidP="00463F2C" w:rsidRDefault="008A3400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:rsidTr="00842DC7" w14:paraId="5C40C58E" w14:textId="77777777">
        <w:trPr>
          <w:trHeight w:val="144" w:hRule="exact"/>
        </w:trPr>
        <w:tc>
          <w:tcPr>
            <w:tcW w:w="994" w:type="dxa"/>
          </w:tcPr>
          <w:p w:rsidR="00A64E32" w:rsidP="00A9275C" w:rsidRDefault="00A64E32" w14:paraId="1F3E52DE" w14:textId="77777777">
            <w:pPr>
              <w:pStyle w:val="Heading1"/>
            </w:pPr>
          </w:p>
        </w:tc>
        <w:tc>
          <w:tcPr>
            <w:tcW w:w="3139" w:type="dxa"/>
          </w:tcPr>
          <w:p w:rsidR="00A64E32" w:rsidP="00A9275C" w:rsidRDefault="00A64E32" w14:paraId="34FDC619" w14:textId="77777777">
            <w:pPr>
              <w:pStyle w:val="Heading1"/>
            </w:pPr>
          </w:p>
        </w:tc>
        <w:tc>
          <w:tcPr>
            <w:tcW w:w="1080" w:type="dxa"/>
          </w:tcPr>
          <w:p w:rsidR="00A64E32" w:rsidP="00A9275C" w:rsidRDefault="00A64E32" w14:paraId="06A57072" w14:textId="77777777">
            <w:pPr>
              <w:pStyle w:val="Heading1"/>
            </w:pPr>
          </w:p>
        </w:tc>
        <w:tc>
          <w:tcPr>
            <w:tcW w:w="994" w:type="dxa"/>
          </w:tcPr>
          <w:p w:rsidR="00A64E32" w:rsidP="00A9275C" w:rsidRDefault="00A64E32" w14:paraId="13D78435" w14:textId="77777777">
            <w:pPr>
              <w:pStyle w:val="Heading1"/>
            </w:pPr>
          </w:p>
        </w:tc>
        <w:tc>
          <w:tcPr>
            <w:tcW w:w="1282" w:type="dxa"/>
          </w:tcPr>
          <w:p w:rsidR="00A64E32" w:rsidP="00A9275C" w:rsidRDefault="00A64E32" w14:paraId="4DF7A0F9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5B9BD5" w:themeColor="accent1" w:sz="4" w:space="0"/>
            </w:tcBorders>
          </w:tcPr>
          <w:p w:rsidR="00A64E32" w:rsidP="00A9275C" w:rsidRDefault="00A64E32" w14:paraId="2FE74162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5B9BD5" w:themeColor="accent1" w:sz="4" w:space="0"/>
            </w:tcBorders>
          </w:tcPr>
          <w:p w:rsidR="00A64E32" w:rsidP="00A9275C" w:rsidRDefault="00A64E32" w14:paraId="55C406AC" w14:textId="77777777">
            <w:pPr>
              <w:pStyle w:val="Heading1"/>
            </w:pPr>
          </w:p>
        </w:tc>
      </w:tr>
      <w:tr w:rsidR="004D1000" w:rsidTr="00842DC7" w14:paraId="1142AF37" w14:textId="77777777">
        <w:trPr>
          <w:trHeight w:val="230"/>
        </w:trPr>
        <w:tc>
          <w:tcPr>
            <w:tcW w:w="994" w:type="dxa"/>
          </w:tcPr>
          <w:p w:rsidR="004D1000" w:rsidP="00C645A2" w:rsidRDefault="004D1000" w14:paraId="3BE7C6F5" w14:textId="77777777">
            <w:pPr>
              <w:pStyle w:val="NoSpacing"/>
            </w:pPr>
          </w:p>
        </w:tc>
        <w:tc>
          <w:tcPr>
            <w:tcW w:w="3139" w:type="dxa"/>
          </w:tcPr>
          <w:p w:rsidR="004D1000" w:rsidP="00C645A2" w:rsidRDefault="004D1000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4D1000" w:rsidP="00C645A2" w:rsidRDefault="004D1000" w14:paraId="352A7380" w14:textId="77777777">
            <w:pPr>
              <w:pStyle w:val="NoSpacing"/>
            </w:pPr>
          </w:p>
        </w:tc>
        <w:tc>
          <w:tcPr>
            <w:tcW w:w="994" w:type="dxa"/>
          </w:tcPr>
          <w:p w:rsidR="004D1000" w:rsidP="00C645A2" w:rsidRDefault="004D1000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5B9BD5" w:themeColor="accent1" w:sz="4" w:space="0"/>
                </w:tcBorders>
              </w:tcPr>
              <w:p w:rsidRPr="00C645A2" w:rsidR="004D1000" w:rsidP="006E60E9" w:rsidRDefault="004D1000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:rsidTr="00842DC7" w14:paraId="6A629914" w14:textId="77777777">
        <w:trPr>
          <w:trHeight w:val="230"/>
        </w:trPr>
        <w:tc>
          <w:tcPr>
            <w:tcW w:w="994" w:type="dxa"/>
          </w:tcPr>
          <w:p w:rsidR="00A64E32" w:rsidP="001541E0" w:rsidRDefault="00A64E3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A64E32" w:rsidP="001541E0" w:rsidRDefault="00A64E3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A64E32" w:rsidP="001541E0" w:rsidRDefault="00A64E32" w14:paraId="22E1062A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A64E32" w:rsidP="001541E0" w:rsidRDefault="00A64E3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A64E32" w:rsidP="001541E0" w:rsidRDefault="00A64E3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5B9BD5" w:themeColor="accent1" w:sz="4" w:space="0"/>
                </w:tcBorders>
              </w:tcPr>
              <w:p w:rsidR="00A64E32" w:rsidP="004B787A" w:rsidRDefault="004B787A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5B9BD5" w:themeColor="accent1" w:sz="4" w:space="0"/>
                </w:tcBorders>
              </w:tcPr>
              <w:p w:rsidR="00A64E32" w:rsidP="006E60E9" w:rsidRDefault="005948C5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:rsidTr="00842DC7" w14:paraId="069A4241" w14:textId="77777777">
        <w:trPr>
          <w:trHeight w:val="230"/>
        </w:trPr>
        <w:tc>
          <w:tcPr>
            <w:tcW w:w="994" w:type="dxa"/>
          </w:tcPr>
          <w:p w:rsidR="004D1000" w:rsidP="005948C5" w:rsidRDefault="004D1000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4D1000" w:rsidP="005948C5" w:rsidRDefault="004D1000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4D1000" w:rsidP="005948C5" w:rsidRDefault="004D1000" w14:paraId="1DCF69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4D1000" w:rsidP="005948C5" w:rsidRDefault="004D1000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5B9BD5" w:themeColor="accent1" w:sz="4" w:space="0"/>
                </w:tcBorders>
              </w:tcPr>
              <w:p w:rsidRPr="00C645A2" w:rsidR="004D1000" w:rsidP="006E60E9" w:rsidRDefault="004D1000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1E8" w:rsidP="00E40C63" w:rsidRDefault="006751E8" w14:paraId="16D0EB62" w14:textId="77777777">
      <w:pPr>
        <w:spacing w:after="0"/>
      </w:pPr>
      <w:r>
        <w:separator/>
      </w:r>
    </w:p>
  </w:endnote>
  <w:endnote w:type="continuationSeparator" w:id="0">
    <w:p w:rsidR="006751E8" w:rsidP="00E40C63" w:rsidRDefault="006751E8" w14:paraId="0005E46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rPr>
            <w:color w:val="5B9BD5" w:themeColor="accent1"/>
          </w:r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CompanyHomePage_Lbl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</w:pPr>
              <w:proofErr w:type="spellStart"/>
              <w:r w:rsidRPr="00842DC7">
                <w:rPr>
                  <w:color w:val="5B9BD5" w:themeColor="accent1"/>
                </w:rP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1E8" w:rsidP="00E40C63" w:rsidRDefault="006751E8" w14:paraId="02BB663A" w14:textId="77777777">
      <w:pPr>
        <w:spacing w:after="0"/>
      </w:pPr>
      <w:r>
        <w:separator/>
      </w:r>
    </w:p>
  </w:footnote>
  <w:footnote w:type="continuationSeparator" w:id="0">
    <w:p w:rsidR="006751E8" w:rsidP="00E40C63" w:rsidRDefault="006751E8" w14:paraId="38C88FA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000000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000000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Pr="00842DC7" w:rsidR="00C43401" w:rsidP="00291EF5" w:rsidRDefault="00000000" w14:paraId="40183AF9" w14:textId="77777777">
          <w:pPr>
            <w:pStyle w:val="Title"/>
            <w:rPr>
              <w:color w:val="5B9BD5" w:themeColor="accent1"/>
            </w:rPr>
          </w:pPr>
          <w:sdt>
            <w:sdtPr>
              <w:rPr>
                <w:color w:val="5B9BD5" w:themeColor="accent1"/>
              </w:r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DocumentTitle_Lbl</w:t>
              </w:r>
              <w:proofErr w:type="spellEnd"/>
            </w:sdtContent>
          </w:sdt>
          <w:r w:rsidRPr="00842DC7" w:rsidR="00FA08E4">
            <w:rPr>
              <w:color w:val="5B9BD5" w:themeColor="accent1"/>
            </w:rPr>
            <w:t xml:space="preserve"> </w:t>
          </w:r>
          <w:sdt>
            <w:sdtPr>
              <w:rPr>
                <w:color w:val="5B9BD5" w:themeColor="accent1"/>
              </w:r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Pr="00842DC7" w:rsidR="00BD2158">
                <w:rPr>
                  <w:color w:val="5B9BD5" w:themeColor="accent1"/>
                </w:rPr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000000" w14:paraId="6C33CC75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fldSimple w:instr=" NUMPAGES   \* MERGEFORMAT ">
            <w:r w:rsidR="009B3A60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63F2C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3EFF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51E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2DC7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2DE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5A8D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8A6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0C7D2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27D2D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D3EFF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D7508"/>
    <w:rsid w:val="00AE1CD3"/>
    <w:rsid w:val="00AE701E"/>
    <w:rsid w:val="00AF1763"/>
    <w:rsid w:val="00B104BA"/>
    <w:rsid w:val="00B55A8D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5F6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oCaption_Lbl>ToCaption_Lbl</ToCaption_Lb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nvDiscCaption_Lbl>InvDiscCaption_Lbl</InvDiscCaption_Lbl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otalPriceCaption_Lbl>TotalPriceCaption_Lbl</TotalPriceCaption_Lbl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2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2018-03-14T15:58:00Z</dcterms:created>
  <dcterms:modified xsi:type="dcterms:W3CDTF">2025-07-28T11:11:00Z</dcterms:modified>
</cp:coreProperties>
</file>