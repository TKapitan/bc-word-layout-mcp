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5C273C" w:rsidRPr="00245B0E" w14:paraId="690073FF" w14:textId="77777777" w:rsidTr="00DB757F">
        <w:tc>
          <w:tcPr>
            <w:tcW w:w="2500" w:type="pct"/>
          </w:tcPr>
          <w:p w14:paraId="44CA2EDD" w14:textId="77777777" w:rsidR="005C273C" w:rsidRPr="00245B0E" w:rsidRDefault="00000000" w:rsidP="00DB757F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E83D2B15-38D5-43DD-8692-F43B3C1705B6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="005C273C" w:rsidRPr="00245B0E">
                  <w:t>CustomerAddress1</w:t>
                </w:r>
              </w:sdtContent>
            </w:sdt>
          </w:p>
        </w:tc>
        <w:tc>
          <w:tcPr>
            <w:tcW w:w="2500" w:type="pct"/>
          </w:tcPr>
          <w:p w14:paraId="1B74C042" w14:textId="77777777" w:rsidR="005C273C" w:rsidRPr="00245B0E" w:rsidRDefault="00000000" w:rsidP="00DB757F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E83D2B15-38D5-43DD-8692-F43B3C1705B6}"/>
                <w:text/>
              </w:sdtPr>
              <w:sdtContent>
                <w:r w:rsidR="005C273C" w:rsidRPr="00245B0E">
                  <w:t>CompanyAddress1</w:t>
                </w:r>
              </w:sdtContent>
            </w:sdt>
          </w:p>
        </w:tc>
      </w:tr>
      <w:tr w:rsidR="005C273C" w:rsidRPr="00245B0E" w14:paraId="14B0EE1F" w14:textId="77777777" w:rsidTr="00DB757F">
        <w:tc>
          <w:tcPr>
            <w:tcW w:w="2500" w:type="pct"/>
          </w:tcPr>
          <w:p w14:paraId="516EFD8A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E83D2B15-38D5-43DD-8692-F43B3C1705B6}"/>
                <w:text/>
              </w:sdtPr>
              <w:sdtContent>
                <w:r w:rsidR="005C273C" w:rsidRPr="00245B0E">
                  <w:t>CustomerAddress2</w:t>
                </w:r>
              </w:sdtContent>
            </w:sdt>
          </w:p>
        </w:tc>
        <w:tc>
          <w:tcPr>
            <w:tcW w:w="2500" w:type="pct"/>
          </w:tcPr>
          <w:p w14:paraId="2A01734C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E83D2B15-38D5-43DD-8692-F43B3C1705B6}"/>
                <w:text/>
              </w:sdtPr>
              <w:sdtContent>
                <w:r w:rsidR="005C273C" w:rsidRPr="00245B0E">
                  <w:t>CompanyAddress2</w:t>
                </w:r>
              </w:sdtContent>
            </w:sdt>
          </w:p>
        </w:tc>
      </w:tr>
      <w:tr w:rsidR="005C273C" w:rsidRPr="00245B0E" w14:paraId="410FCD6C" w14:textId="77777777" w:rsidTr="00DB757F">
        <w:tc>
          <w:tcPr>
            <w:tcW w:w="2500" w:type="pct"/>
          </w:tcPr>
          <w:p w14:paraId="62ABE7FD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E83D2B15-38D5-43DD-8692-F43B3C1705B6}"/>
                <w:text/>
              </w:sdtPr>
              <w:sdtContent>
                <w:r w:rsidR="005C273C" w:rsidRPr="00245B0E">
                  <w:t>CustomerAddress3</w:t>
                </w:r>
              </w:sdtContent>
            </w:sdt>
          </w:p>
        </w:tc>
        <w:tc>
          <w:tcPr>
            <w:tcW w:w="2500" w:type="pct"/>
          </w:tcPr>
          <w:p w14:paraId="77EFAEBF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E83D2B15-38D5-43DD-8692-F43B3C1705B6}"/>
                <w:text/>
              </w:sdtPr>
              <w:sdtContent>
                <w:r w:rsidR="005C273C" w:rsidRPr="00245B0E">
                  <w:t>CompanyAddress3</w:t>
                </w:r>
              </w:sdtContent>
            </w:sdt>
          </w:p>
        </w:tc>
      </w:tr>
      <w:tr w:rsidR="005C273C" w:rsidRPr="00245B0E" w14:paraId="0EDE0D3C" w14:textId="77777777" w:rsidTr="00DB757F">
        <w:tc>
          <w:tcPr>
            <w:tcW w:w="2500" w:type="pct"/>
          </w:tcPr>
          <w:p w14:paraId="164881C7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E83D2B15-38D5-43DD-8692-F43B3C1705B6}"/>
                <w:text/>
              </w:sdtPr>
              <w:sdtContent>
                <w:r w:rsidR="005C273C" w:rsidRPr="00245B0E">
                  <w:t>CustomerAddress4</w:t>
                </w:r>
              </w:sdtContent>
            </w:sdt>
          </w:p>
        </w:tc>
        <w:tc>
          <w:tcPr>
            <w:tcW w:w="2500" w:type="pct"/>
          </w:tcPr>
          <w:p w14:paraId="76A76517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E83D2B15-38D5-43DD-8692-F43B3C1705B6}"/>
                <w:text/>
              </w:sdtPr>
              <w:sdtContent>
                <w:r w:rsidR="005C273C" w:rsidRPr="00245B0E">
                  <w:t>CompanyAddress4</w:t>
                </w:r>
              </w:sdtContent>
            </w:sdt>
          </w:p>
        </w:tc>
      </w:tr>
      <w:tr w:rsidR="005C273C" w:rsidRPr="00245B0E" w14:paraId="4699B2DC" w14:textId="77777777" w:rsidTr="00DB757F">
        <w:tc>
          <w:tcPr>
            <w:tcW w:w="2500" w:type="pct"/>
          </w:tcPr>
          <w:p w14:paraId="77AE5D3B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E83D2B15-38D5-43DD-8692-F43B3C1705B6}"/>
                <w:text/>
              </w:sdtPr>
              <w:sdtContent>
                <w:r w:rsidR="005C273C" w:rsidRPr="00245B0E">
                  <w:t>CustomerAddress5</w:t>
                </w:r>
              </w:sdtContent>
            </w:sdt>
          </w:p>
        </w:tc>
        <w:tc>
          <w:tcPr>
            <w:tcW w:w="2500" w:type="pct"/>
          </w:tcPr>
          <w:p w14:paraId="773BA79A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E83D2B15-38D5-43DD-8692-F43B3C1705B6}"/>
                <w:text/>
              </w:sdtPr>
              <w:sdtContent>
                <w:r w:rsidR="005C273C" w:rsidRPr="00245B0E">
                  <w:t>CompanyAddress5</w:t>
                </w:r>
              </w:sdtContent>
            </w:sdt>
          </w:p>
        </w:tc>
      </w:tr>
      <w:tr w:rsidR="005C273C" w:rsidRPr="00245B0E" w14:paraId="7A38AFFA" w14:textId="77777777" w:rsidTr="00DB757F">
        <w:tc>
          <w:tcPr>
            <w:tcW w:w="2500" w:type="pct"/>
          </w:tcPr>
          <w:p w14:paraId="116F7BC4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E83D2B15-38D5-43DD-8692-F43B3C1705B6}"/>
                <w:text/>
              </w:sdtPr>
              <w:sdtContent>
                <w:r w:rsidR="005C273C" w:rsidRPr="00245B0E">
                  <w:t>CustomerAddress6</w:t>
                </w:r>
              </w:sdtContent>
            </w:sdt>
          </w:p>
        </w:tc>
        <w:tc>
          <w:tcPr>
            <w:tcW w:w="2500" w:type="pct"/>
          </w:tcPr>
          <w:p w14:paraId="7CEBB982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E83D2B15-38D5-43DD-8692-F43B3C1705B6}"/>
                <w:text/>
              </w:sdtPr>
              <w:sdtContent>
                <w:r w:rsidR="005C273C" w:rsidRPr="00245B0E">
                  <w:t>CompanyAddress6</w:t>
                </w:r>
              </w:sdtContent>
            </w:sdt>
          </w:p>
        </w:tc>
      </w:tr>
      <w:tr w:rsidR="005C273C" w:rsidRPr="00245B0E" w14:paraId="7048065E" w14:textId="77777777" w:rsidTr="00DB757F">
        <w:tc>
          <w:tcPr>
            <w:tcW w:w="2500" w:type="pct"/>
          </w:tcPr>
          <w:p w14:paraId="6BC3FE7B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E83D2B15-38D5-43DD-8692-F43B3C1705B6}"/>
                <w:text/>
              </w:sdtPr>
              <w:sdtContent>
                <w:r w:rsidR="005C273C" w:rsidRPr="00245B0E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14:paraId="5906ADD7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E83D2B15-38D5-43DD-8692-F43B3C1705B6}"/>
                <w:text/>
              </w:sdtPr>
              <w:sdtContent>
                <w:r w:rsidR="005C273C" w:rsidRPr="00245B0E">
                  <w:rPr>
                    <w:lang w:val="da-DK"/>
                  </w:rPr>
                  <w:t>CompanyLegalOffice_Lbl</w:t>
                </w:r>
              </w:sdtContent>
            </w:sdt>
            <w:r w:rsidR="005C273C" w:rsidRPr="00245B0E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E83D2B15-38D5-43DD-8692-F43B3C1705B6}"/>
                <w:text/>
              </w:sdtPr>
              <w:sdtContent>
                <w:r w:rsidR="005C273C" w:rsidRPr="00245B0E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5C273C" w:rsidRPr="00245B0E" w14:paraId="6BB28C89" w14:textId="77777777" w:rsidTr="00DB757F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E83D2B15-38D5-43DD-8692-F43B3C1705B6}"/>
              <w:text/>
            </w:sdtPr>
            <w:sdtContent>
              <w:p w14:paraId="16292841" w14:textId="77777777" w:rsidR="005C273C" w:rsidRPr="00245B0E" w:rsidRDefault="005C273C" w:rsidP="00DB757F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sdt>
          <w:sdtPr>
            <w:alias w:val="#Nav: /Header/CompanyABNNumber"/>
            <w:tag w:val="#Nav: Standard_Sales_Quote/1304"/>
            <w:id w:val="-280193509"/>
            <w:placeholder>
              <w:docPart w:val="DefaultPlaceholder_1081868574"/>
            </w:placeholder>
            <w:dataBinding w:prefixMappings="xmlns:ns0='urn:microsoft-dynamics-nav/reports/Standard_Sales_Quote/1304/'" w:xpath="/ns0:NavWordReportXmlPart[1]/ns0:Header[1]/ns0:CompanyABNNumber[1]" w:storeItemID="{698CEE62-D454-4755-B874-1C16AD01E098}"/>
            <w:text/>
          </w:sdtPr>
          <w:sdtContent>
            <w:tc>
              <w:tcPr>
                <w:tcW w:w="2500" w:type="pct"/>
              </w:tcPr>
              <w:p w14:paraId="43FA12DD" w14:textId="33E07CD0" w:rsidR="005C273C" w:rsidRPr="00245B0E" w:rsidRDefault="00E612B0" w:rsidP="00DB757F">
                <w:pPr>
                  <w:pStyle w:val="NoSpacing"/>
                  <w:jc w:val="right"/>
                </w:pPr>
                <w:r>
                  <w:t>CompanyABNNumber</w:t>
                </w:r>
              </w:p>
            </w:tc>
          </w:sdtContent>
        </w:sdt>
      </w:tr>
    </w:tbl>
    <w:p w14:paraId="3BC66552" w14:textId="77777777" w:rsidR="005C273C" w:rsidRPr="000D5A6D" w:rsidRDefault="005C273C" w:rsidP="005C273C">
      <w:pPr>
        <w:pStyle w:val="NoSpacing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="00EF78C1" w:rsidRPr="005C273C" w14:paraId="2F83CA15" w14:textId="77777777" w:rsidTr="00EF78C1">
        <w:sdt>
          <w:sdtPr>
            <w:alias w:val="#Nav: /Header/YourReference__Lbl"/>
            <w:tag w:val="#Nav: Standard_Sales_Quote/1304"/>
            <w:id w:val="-566887149"/>
            <w:placeholder>
              <w:docPart w:val="829C780A82D54599A9AEFB7B135ED0A0"/>
            </w:placeholder>
            <w:dataBinding w:prefixMappings="xmlns:ns0='urn:microsoft-dynamics-nav/reports/Standard_Sales_Quote/1304/'" w:xpath="/ns0:NavWordReportXmlPart[1]/ns0:Header[1]/ns0:YourReference__Lbl[1]" w:storeItemID="{E83D2B15-38D5-43DD-8692-F43B3C1705B6}"/>
            <w:text/>
          </w:sdtPr>
          <w:sdtContent>
            <w:tc>
              <w:tcPr>
                <w:tcW w:w="1000" w:type="pct"/>
              </w:tcPr>
              <w:p w14:paraId="4529D6E0" w14:textId="77777777" w:rsidR="00EF78C1" w:rsidRPr="005C273C" w:rsidRDefault="00EF78C1" w:rsidP="005C273C">
                <w:pPr>
                  <w:pStyle w:val="Heading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QuoteValidToDate_Lbl"/>
            <w:tag w:val="#Nav: Standard_Sales_Quote/1304"/>
            <w:id w:val="-111959835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E83D2B15-38D5-43DD-8692-F43B3C1705B6}"/>
            <w:text/>
          </w:sdtPr>
          <w:sdtContent>
            <w:tc>
              <w:tcPr>
                <w:tcW w:w="1000" w:type="pct"/>
              </w:tcPr>
              <w:p w14:paraId="50F1C8DA" w14:textId="0AE8EDA8" w:rsidR="00EF78C1" w:rsidRDefault="00476C05" w:rsidP="005C273C">
                <w:pPr>
                  <w:pStyle w:val="Heading1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Quote/1304"/>
            <w:id w:val="-244584271"/>
            <w:placeholder>
              <w:docPart w:val="E0C5958E289F4EA6AEF3FF2D3A623991"/>
            </w:placeholder>
            <w:dataBinding w:prefixMappings="xmlns:ns0='urn:microsoft-dynamics-nav/reports/Standard_Sales_Quote/1304/'" w:xpath="/ns0:NavWordReportXmlPart[1]/ns0:Header[1]/ns0:SalesPersonBlank_Lbl[1]" w:storeItemID="{E83D2B15-38D5-43DD-8692-F43B3C1705B6}"/>
            <w:text/>
          </w:sdtPr>
          <w:sdtContent>
            <w:tc>
              <w:tcPr>
                <w:tcW w:w="1000" w:type="pct"/>
              </w:tcPr>
              <w:p w14:paraId="71253247" w14:textId="3029DC36" w:rsidR="00EF78C1" w:rsidRPr="005C273C" w:rsidRDefault="00EF78C1" w:rsidP="005C273C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BA20A71A9C2B4FC2894F4A35B4A19C83"/>
            </w:placeholder>
            <w:dataBinding w:prefixMappings="xmlns:ns0='urn:microsoft-dynamics-nav/reports/Standard_Sales_Quote/1304/'" w:xpath="/ns0:NavWordReportXmlPart[1]/ns0:Header[1]/ns0:PaymentTermsDescription_Lbl[1]" w:storeItemID="{E83D2B15-38D5-43DD-8692-F43B3C1705B6}"/>
            <w:text/>
          </w:sdtPr>
          <w:sdtContent>
            <w:tc>
              <w:tcPr>
                <w:tcW w:w="1000" w:type="pct"/>
              </w:tcPr>
              <w:p w14:paraId="3B06C501" w14:textId="77777777" w:rsidR="00EF78C1" w:rsidRPr="005C273C" w:rsidRDefault="00EF78C1" w:rsidP="005C273C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8EBECE8351A6449480F4BD12D35DFD67"/>
            </w:placeholder>
            <w:dataBinding w:prefixMappings="xmlns:ns0='urn:microsoft-dynamics-nav/reports/Standard_Sales_Quote/1304/'" w:xpath="/ns0:NavWordReportXmlPart[1]/ns0:Header[1]/ns0:ShipmentMethodDescription_Lbl[1]" w:storeItemID="{E83D2B15-38D5-43DD-8692-F43B3C1705B6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14:paraId="0DC090E8" w14:textId="77777777" w:rsidR="00EF78C1" w:rsidRPr="005C273C" w:rsidRDefault="00EF78C1" w:rsidP="005C273C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="00EF78C1" w:rsidRPr="00245B0E" w14:paraId="6D4C75B4" w14:textId="77777777" w:rsidTr="00EF78C1">
        <w:tc>
          <w:tcPr>
            <w:tcW w:w="1000" w:type="pct"/>
          </w:tcPr>
          <w:p w14:paraId="6DEC4B23" w14:textId="77777777" w:rsidR="00EF78C1" w:rsidRPr="00245B0E" w:rsidRDefault="00000000" w:rsidP="005C273C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C66719FE3F7142DE9BE99D774F5857FE"/>
                </w:placeholder>
                <w:dataBinding w:prefixMappings="xmlns:ns0='urn:microsoft-dynamics-nav/reports/Standard_Sales_Quote/1304/'" w:xpath="/ns0:NavWordReportXmlPart[1]/ns0:Header[1]/ns0:YourReference[1]" w:storeItemID="{E83D2B15-38D5-43DD-8692-F43B3C1705B6}"/>
                <w:text/>
              </w:sdtPr>
              <w:sdtContent>
                <w:r w:rsidR="00EF78C1" w:rsidRPr="00245B0E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152196940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E83D2B15-38D5-43DD-8692-F43B3C1705B6}"/>
            <w:text/>
          </w:sdtPr>
          <w:sdtContent>
            <w:tc>
              <w:tcPr>
                <w:tcW w:w="1000" w:type="pct"/>
              </w:tcPr>
              <w:p w14:paraId="01E20ECF" w14:textId="4E8FBC94" w:rsidR="00EF78C1" w:rsidRDefault="00476C05" w:rsidP="005C273C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C201E33FE8E7497D9622F8E39C98775E"/>
            </w:placeholder>
            <w:dataBinding w:prefixMappings="xmlns:ns0='urn:microsoft-dynamics-nav/reports/Standard_Sales_Quote/1304/'" w:xpath="/ns0:NavWordReportXmlPart[1]/ns0:Header[1]/ns0:SalesPersonName[1]" w:storeItemID="{E83D2B15-38D5-43DD-8692-F43B3C1705B6}"/>
            <w:text/>
          </w:sdtPr>
          <w:sdtContent>
            <w:tc>
              <w:tcPr>
                <w:tcW w:w="1000" w:type="pct"/>
              </w:tcPr>
              <w:p w14:paraId="1D0B70CF" w14:textId="66B326BD" w:rsidR="00EF78C1" w:rsidRPr="00245B0E" w:rsidRDefault="00EF78C1" w:rsidP="005C273C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7371BF76BD59439582BCD043A6B514D0"/>
            </w:placeholder>
            <w:dataBinding w:prefixMappings="xmlns:ns0='urn:microsoft-dynamics-nav/reports/Standard_Sales_Quote/1304/'" w:xpath="/ns0:NavWordReportXmlPart[1]/ns0:Header[1]/ns0:PaymentTermsDescription[1]" w:storeItemID="{E83D2B15-38D5-43DD-8692-F43B3C1705B6}"/>
            <w:text/>
          </w:sdtPr>
          <w:sdtContent>
            <w:tc>
              <w:tcPr>
                <w:tcW w:w="1000" w:type="pct"/>
              </w:tcPr>
              <w:p w14:paraId="5AF368AC" w14:textId="77777777" w:rsidR="00EF78C1" w:rsidRPr="00245B0E" w:rsidRDefault="00EF78C1" w:rsidP="005C273C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4855FA9D66342F7867385510C7771E2"/>
            </w:placeholder>
            <w:dataBinding w:prefixMappings="xmlns:ns0='urn:microsoft-dynamics-nav/reports/Standard_Sales_Quote/1304/'" w:xpath="/ns0:NavWordReportXmlPart[1]/ns0:Header[1]/ns0:ShipmentMethodDescription[1]" w:storeItemID="{E83D2B15-38D5-43DD-8692-F43B3C1705B6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14:paraId="47038685" w14:textId="77777777" w:rsidR="00EF78C1" w:rsidRPr="00245B0E" w:rsidRDefault="00EF78C1" w:rsidP="005C273C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-156540891"/>
        <w15:dataBinding w:prefixMappings="xmlns:ns0='urn:microsoft-dynamics-nav/reports/Standard_Sales_Quote/1304/' " w:xpath="/ns0:NavWordReportXmlPart[1]/ns0:Header[1]/ns0:WorkDescriptionLines" w:storeItemID="{E83D2B15-38D5-43DD-8692-F43B3C1705B6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E83D2B15-38D5-43DD-8692-F43B3C1705B6}"/>
                <w:text/>
              </w:sdtPr>
              <w:sdtContent>
                <w:p w14:paraId="294C6EFB" w14:textId="77777777" w:rsidR="005C273C" w:rsidRDefault="001F12B5" w:rsidP="00FD62A8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14:paraId="744A5EEF" w14:textId="77777777" w:rsidR="001F12B5" w:rsidRPr="000D5A6D" w:rsidRDefault="001F12B5" w:rsidP="005C273C">
      <w:pPr>
        <w:pStyle w:val="NoSpacing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="005C273C" w:rsidRPr="00543913" w14:paraId="38492872" w14:textId="77777777" w:rsidTr="00207B33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E83D2B15-38D5-43DD-8692-F43B3C1705B6}"/>
            <w:text/>
          </w:sdtPr>
          <w:sdtContent>
            <w:tc>
              <w:tcPr>
                <w:tcW w:w="966" w:type="dxa"/>
                <w:tcBorders>
                  <w:bottom w:val="single" w:sz="4" w:space="0" w:color="auto"/>
                </w:tcBorders>
                <w:vAlign w:val="bottom"/>
              </w:tcPr>
              <w:p w14:paraId="6428E92A" w14:textId="77777777" w:rsidR="005C273C" w:rsidRPr="00543913" w:rsidRDefault="005C273C" w:rsidP="00DB757F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E83D2B15-38D5-43DD-8692-F43B3C1705B6}"/>
            <w:text/>
          </w:sdtPr>
          <w:sdtContent>
            <w:tc>
              <w:tcPr>
                <w:tcW w:w="2989" w:type="dxa"/>
                <w:tcBorders>
                  <w:bottom w:val="single" w:sz="4" w:space="0" w:color="auto"/>
                </w:tcBorders>
                <w:vAlign w:val="bottom"/>
              </w:tcPr>
              <w:p w14:paraId="1085D14B" w14:textId="77777777" w:rsidR="005C273C" w:rsidRPr="00543913" w:rsidRDefault="005C273C" w:rsidP="00DB757F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E83D2B15-38D5-43DD-8692-F43B3C1705B6}"/>
            <w:text/>
          </w:sdtPr>
          <w:sdtContent>
            <w:tc>
              <w:tcPr>
                <w:tcW w:w="897" w:type="dxa"/>
                <w:tcBorders>
                  <w:bottom w:val="single" w:sz="4" w:space="0" w:color="auto"/>
                </w:tcBorders>
                <w:vAlign w:val="bottom"/>
              </w:tcPr>
              <w:p w14:paraId="78BAE656" w14:textId="77777777" w:rsidR="005C273C" w:rsidRPr="00543913" w:rsidRDefault="005C273C" w:rsidP="00DB757F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sz="4" w:space="0" w:color="auto"/>
            </w:tcBorders>
            <w:vAlign w:val="bottom"/>
          </w:tcPr>
          <w:p w14:paraId="35236502" w14:textId="77777777" w:rsidR="005C273C" w:rsidRPr="00543913" w:rsidRDefault="005C273C" w:rsidP="00DB757F">
            <w:pPr>
              <w:pStyle w:val="Heading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E83D2B15-38D5-43DD-8692-F43B3C1705B6}"/>
            <w:text/>
          </w:sdtPr>
          <w:sdtContent>
            <w:tc>
              <w:tcPr>
                <w:tcW w:w="1393" w:type="dxa"/>
                <w:tcBorders>
                  <w:bottom w:val="single" w:sz="4" w:space="0" w:color="auto"/>
                </w:tcBorders>
                <w:vAlign w:val="bottom"/>
              </w:tcPr>
              <w:p w14:paraId="29E6C9A1" w14:textId="77777777" w:rsidR="005C273C" w:rsidRPr="00543913" w:rsidRDefault="005C273C" w:rsidP="00DB757F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sz="4" w:space="0" w:color="auto"/>
            </w:tcBorders>
            <w:vAlign w:val="bottom"/>
          </w:tcPr>
          <w:p w14:paraId="15D1FF68" w14:textId="77777777" w:rsidR="005C273C" w:rsidRPr="00543913" w:rsidRDefault="005C273C" w:rsidP="00DB757F">
            <w:pPr>
              <w:pStyle w:val="Heading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E83D2B15-38D5-43DD-8692-F43B3C1705B6}"/>
            <w:text/>
          </w:sdtPr>
          <w:sdtContent>
            <w:tc>
              <w:tcPr>
                <w:tcW w:w="708" w:type="dxa"/>
                <w:tcBorders>
                  <w:bottom w:val="single" w:sz="4" w:space="0" w:color="auto"/>
                </w:tcBorders>
                <w:vAlign w:val="bottom"/>
              </w:tcPr>
              <w:p w14:paraId="343FEB0F" w14:textId="77777777" w:rsidR="005C273C" w:rsidRPr="00543913" w:rsidRDefault="005C273C" w:rsidP="00DB757F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E83D2B15-38D5-43DD-8692-F43B3C1705B6}"/>
            <w:text/>
          </w:sdtPr>
          <w:sdtContent>
            <w:tc>
              <w:tcPr>
                <w:tcW w:w="1701" w:type="dxa"/>
                <w:tcBorders>
                  <w:bottom w:val="single" w:sz="4" w:space="0" w:color="auto"/>
                </w:tcBorders>
                <w:tcMar>
                  <w:right w:w="0" w:type="dxa"/>
                </w:tcMar>
                <w:vAlign w:val="bottom"/>
              </w:tcPr>
              <w:p w14:paraId="132973B8" w14:textId="77777777" w:rsidR="005C273C" w:rsidRPr="00543913" w:rsidRDefault="005C273C" w:rsidP="00DB757F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="005C273C" w:rsidRPr="005C273C" w14:paraId="27F506FF" w14:textId="77777777" w:rsidTr="00207B33">
        <w:trPr>
          <w:cantSplit/>
          <w:trHeight w:val="182"/>
        </w:trPr>
        <w:tc>
          <w:tcPr>
            <w:tcW w:w="966" w:type="dxa"/>
            <w:tcBorders>
              <w:top w:val="single" w:sz="4" w:space="0" w:color="auto"/>
            </w:tcBorders>
          </w:tcPr>
          <w:p w14:paraId="69A165A5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2989" w:type="dxa"/>
            <w:tcBorders>
              <w:top w:val="single" w:sz="4" w:space="0" w:color="auto"/>
            </w:tcBorders>
          </w:tcPr>
          <w:p w14:paraId="6FC548AD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97" w:type="dxa"/>
            <w:tcBorders>
              <w:top w:val="single" w:sz="4" w:space="0" w:color="auto"/>
            </w:tcBorders>
          </w:tcPr>
          <w:p w14:paraId="7E81F79A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18" w:type="dxa"/>
            <w:tcBorders>
              <w:top w:val="single" w:sz="4" w:space="0" w:color="auto"/>
            </w:tcBorders>
          </w:tcPr>
          <w:p w14:paraId="5B04B85E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393" w:type="dxa"/>
            <w:tcBorders>
              <w:top w:val="single" w:sz="4" w:space="0" w:color="auto"/>
            </w:tcBorders>
          </w:tcPr>
          <w:p w14:paraId="5F21DDDD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734" w:type="dxa"/>
            <w:tcBorders>
              <w:top w:val="single" w:sz="4" w:space="0" w:color="auto"/>
            </w:tcBorders>
          </w:tcPr>
          <w:p w14:paraId="314960D2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7142397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701" w:type="dxa"/>
            <w:tcBorders>
              <w:top w:val="single" w:sz="4" w:space="0" w:color="auto"/>
            </w:tcBorders>
            <w:tcMar>
              <w:right w:w="0" w:type="dxa"/>
            </w:tcMar>
          </w:tcPr>
          <w:p w14:paraId="0AA646C1" w14:textId="77777777" w:rsidR="005C273C" w:rsidRPr="005C273C" w:rsidRDefault="005C273C" w:rsidP="005C273C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E83D2B15-38D5-43DD-8692-F43B3C1705B6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="005C273C" w:rsidRPr="005C273C" w14:paraId="1AA7E9A9" w14:textId="77777777" w:rsidTr="0043195D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Quote/1304/'" w:xpath="/ns0:NavWordReportXmlPart[1]/ns0:Header[1]/ns0:Line[1]/ns0:ItemNo_Line[1]" w:storeItemID="{E83D2B15-38D5-43DD-8692-F43B3C1705B6}"/>
                    <w:text/>
                  </w:sdtPr>
                  <w:sdtContent>
                    <w:tc>
                      <w:tcPr>
                        <w:tcW w:w="966" w:type="dxa"/>
                      </w:tcPr>
                      <w:p w14:paraId="7E1A36E8" w14:textId="77777777" w:rsidR="005C273C" w:rsidRPr="005C273C" w:rsidRDefault="005C273C" w:rsidP="00FD62A8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Quote/1304/'" w:xpath="/ns0:NavWordReportXmlPart[1]/ns0:Header[1]/ns0:Line[1]/ns0:Description_Line[1]" w:storeItemID="{E83D2B15-38D5-43DD-8692-F43B3C1705B6}"/>
                    <w:text/>
                  </w:sdtPr>
                  <w:sdtContent>
                    <w:tc>
                      <w:tcPr>
                        <w:tcW w:w="2989" w:type="dxa"/>
                      </w:tcPr>
                      <w:p w14:paraId="4EB94D0E" w14:textId="77777777" w:rsidR="005C273C" w:rsidRPr="005C273C" w:rsidRDefault="005C273C" w:rsidP="00FD62A8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14:paraId="35CDE5C8" w14:textId="77777777" w:rsidR="005C273C" w:rsidRPr="005C273C" w:rsidRDefault="00000000" w:rsidP="00D241D5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Quote/1304/'" w:xpath="/ns0:NavWordReportXmlPart[1]/ns0:Header[1]/ns0:Line[1]/ns0:Quantity_Line[1]" w:storeItemID="{E83D2B15-38D5-43DD-8692-F43B3C1705B6}"/>
                        <w:text/>
                      </w:sdtPr>
                      <w:sdtContent>
                        <w:proofErr w:type="spellStart"/>
                        <w:r w:rsidR="005C273C" w:rsidRPr="005C273C">
                          <w:t>Quantity_Line</w:t>
                        </w:r>
                        <w:proofErr w:type="spellEnd"/>
                      </w:sdtContent>
                    </w:sdt>
                    <w:r w:rsidR="005C273C" w:rsidRP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Quote/1304/'" w:xpath="/ns0:NavWordReportXmlPart[1]/ns0:Header[1]/ns0:Line[1]/ns0:UnitOfMeasure[1]" w:storeItemID="{E83D2B15-38D5-43DD-8692-F43B3C1705B6}"/>
                    <w:text/>
                  </w:sdtPr>
                  <w:sdtContent>
                    <w:tc>
                      <w:tcPr>
                        <w:tcW w:w="818" w:type="dxa"/>
                      </w:tcPr>
                      <w:p w14:paraId="36F4FF60" w14:textId="77777777" w:rsidR="005C273C" w:rsidRPr="005C273C" w:rsidRDefault="005C273C" w:rsidP="00FD62A8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Quote/1304/'" w:xpath="/ns0:NavWordReportXmlPart[1]/ns0:Header[1]/ns0:Line[1]/ns0:UnitPrice[1]" w:storeItemID="{E83D2B15-38D5-43DD-8692-F43B3C1705B6}"/>
                    <w:text/>
                  </w:sdtPr>
                  <w:sdtContent>
                    <w:tc>
                      <w:tcPr>
                        <w:tcW w:w="1393" w:type="dxa"/>
                      </w:tcPr>
                      <w:p w14:paraId="6FF5D7EB" w14:textId="77777777" w:rsidR="005C273C" w:rsidRPr="005C273C" w:rsidRDefault="005C273C" w:rsidP="00FD62A8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E83D2B15-38D5-43DD-8692-F43B3C1705B6}"/>
                    <w:text/>
                  </w:sdtPr>
                  <w:sdtContent>
                    <w:tc>
                      <w:tcPr>
                        <w:tcW w:w="734" w:type="dxa"/>
                      </w:tcPr>
                      <w:p w14:paraId="45694E9A" w14:textId="77777777" w:rsidR="005C273C" w:rsidRPr="005C273C" w:rsidRDefault="005C273C" w:rsidP="00FD62A8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Quote/1304/'" w:xpath="/ns0:NavWordReportXmlPart[1]/ns0:Header[1]/ns0:Line[1]/ns0:VATPct_Line[1]" w:storeItemID="{E83D2B15-38D5-43DD-8692-F43B3C1705B6}"/>
                    <w:text/>
                  </w:sdtPr>
                  <w:sdtContent>
                    <w:tc>
                      <w:tcPr>
                        <w:tcW w:w="708" w:type="dxa"/>
                      </w:tcPr>
                      <w:p w14:paraId="73F94A13" w14:textId="77777777" w:rsidR="005C273C" w:rsidRPr="005C273C" w:rsidRDefault="005C273C" w:rsidP="00FD62A8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Quote/1304/'" w:xpath="/ns0:NavWordReportXmlPart[1]/ns0:Header[1]/ns0:Line[1]/ns0:LineAmount_Line[1]" w:storeItemID="{E83D2B15-38D5-43DD-8692-F43B3C1705B6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14:paraId="3D9BBCD4" w14:textId="77777777" w:rsidR="005C273C" w:rsidRPr="005C273C" w:rsidRDefault="005C273C" w:rsidP="00FD62A8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5C273C" w:rsidRPr="005C273C" w14:paraId="267A4201" w14:textId="77777777" w:rsidTr="00207B33">
        <w:trPr>
          <w:cantSplit/>
          <w:trHeight w:val="227"/>
        </w:trPr>
        <w:tc>
          <w:tcPr>
            <w:tcW w:w="966" w:type="dxa"/>
          </w:tcPr>
          <w:p w14:paraId="36BBA74D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2989" w:type="dxa"/>
          </w:tcPr>
          <w:p w14:paraId="580E0392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97" w:type="dxa"/>
          </w:tcPr>
          <w:p w14:paraId="2CABE6A2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18" w:type="dxa"/>
          </w:tcPr>
          <w:p w14:paraId="59BBB296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393" w:type="dxa"/>
          </w:tcPr>
          <w:p w14:paraId="10BF0740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734" w:type="dxa"/>
          </w:tcPr>
          <w:p w14:paraId="0B85E52A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708" w:type="dxa"/>
          </w:tcPr>
          <w:p w14:paraId="2AB5379A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14:paraId="0522E365" w14:textId="77777777" w:rsidR="005C273C" w:rsidRPr="005C273C" w:rsidRDefault="005C273C" w:rsidP="005C273C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E83D2B15-38D5-43DD-8692-F43B3C1705B6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="005C273C" w:rsidRPr="005C273C" w14:paraId="08292165" w14:textId="77777777" w:rsidTr="0043195D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14:paraId="3B42EF90" w14:textId="77777777" w:rsidR="005C273C" w:rsidRPr="005C273C" w:rsidRDefault="005C273C" w:rsidP="005C273C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14:paraId="11ED40EE" w14:textId="77777777" w:rsidR="005C273C" w:rsidRPr="005C273C" w:rsidRDefault="005C273C" w:rsidP="005C273C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14:paraId="55E0A73A" w14:textId="77777777" w:rsidR="005C273C" w:rsidRPr="005C273C" w:rsidRDefault="005C273C" w:rsidP="005C273C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14:paraId="267C41D3" w14:textId="77777777" w:rsidR="005C273C" w:rsidRPr="005C273C" w:rsidRDefault="005C273C" w:rsidP="005C273C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E83D2B15-38D5-43DD-8692-F43B3C1705B6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14:paraId="07F608C2" w14:textId="77777777" w:rsidR="005C273C" w:rsidRPr="005C273C" w:rsidRDefault="005C273C" w:rsidP="00FD62A8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E83D2B15-38D5-43DD-8692-F43B3C1705B6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14:paraId="04BAAA6F" w14:textId="77777777" w:rsidR="005C273C" w:rsidRPr="005C273C" w:rsidRDefault="005C273C" w:rsidP="00FD62A8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5C273C" w:rsidRPr="005C273C" w14:paraId="65444445" w14:textId="77777777" w:rsidTr="00207B33">
        <w:trPr>
          <w:cantSplit/>
          <w:trHeight w:val="113"/>
        </w:trPr>
        <w:tc>
          <w:tcPr>
            <w:tcW w:w="966" w:type="dxa"/>
          </w:tcPr>
          <w:p w14:paraId="2CF2D498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2989" w:type="dxa"/>
          </w:tcPr>
          <w:p w14:paraId="7AD287D5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97" w:type="dxa"/>
          </w:tcPr>
          <w:p w14:paraId="79B1F48E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18" w:type="dxa"/>
          </w:tcPr>
          <w:p w14:paraId="3AFFE74B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2835" w:type="dxa"/>
            <w:gridSpan w:val="3"/>
          </w:tcPr>
          <w:p w14:paraId="0658FDE5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14:paraId="1F10DEE9" w14:textId="77777777" w:rsidR="005C273C" w:rsidRPr="005C273C" w:rsidRDefault="005C273C" w:rsidP="005C273C">
            <w:pPr>
              <w:pStyle w:val="NoSpacing"/>
            </w:pPr>
          </w:p>
        </w:tc>
      </w:tr>
      <w:tr w:rsidR="005C273C" w:rsidRPr="005C273C" w14:paraId="562EAEDE" w14:textId="77777777" w:rsidTr="00207B33">
        <w:trPr>
          <w:cantSplit/>
          <w:trHeight w:val="227"/>
        </w:trPr>
        <w:tc>
          <w:tcPr>
            <w:tcW w:w="966" w:type="dxa"/>
          </w:tcPr>
          <w:p w14:paraId="06FBEAAE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2989" w:type="dxa"/>
          </w:tcPr>
          <w:p w14:paraId="0966C000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97" w:type="dxa"/>
          </w:tcPr>
          <w:p w14:paraId="45E0689C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18" w:type="dxa"/>
          </w:tcPr>
          <w:p w14:paraId="4D1A13BE" w14:textId="77777777" w:rsidR="005C273C" w:rsidRPr="005C273C" w:rsidRDefault="005C273C" w:rsidP="005C273C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E83D2B15-38D5-43DD-8692-F43B3C1705B6}"/>
            <w:text/>
          </w:sdtPr>
          <w:sdtContent>
            <w:tc>
              <w:tcPr>
                <w:tcW w:w="2835" w:type="dxa"/>
                <w:gridSpan w:val="3"/>
                <w:tcBorders>
                  <w:bottom w:val="single" w:sz="4" w:space="0" w:color="auto"/>
                </w:tcBorders>
              </w:tcPr>
              <w:p w14:paraId="7C744F83" w14:textId="77777777" w:rsidR="005C273C" w:rsidRPr="005C273C" w:rsidRDefault="005C273C" w:rsidP="005C273C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E83D2B15-38D5-43DD-8692-F43B3C1705B6}"/>
            <w:text/>
          </w:sdtPr>
          <w:sdtContent>
            <w:tc>
              <w:tcPr>
                <w:tcW w:w="1701" w:type="dxa"/>
                <w:tcBorders>
                  <w:bottom w:val="single" w:sz="4" w:space="0" w:color="auto"/>
                </w:tcBorders>
                <w:tcMar>
                  <w:right w:w="0" w:type="dxa"/>
                </w:tcMar>
              </w:tcPr>
              <w:p w14:paraId="151B5F96" w14:textId="77777777" w:rsidR="005C273C" w:rsidRPr="005C273C" w:rsidRDefault="005C273C" w:rsidP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14:paraId="57F76F63" w14:textId="77777777" w:rsidR="005C273C" w:rsidRDefault="005C273C" w:rsidP="00D241D5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4534A" w14:textId="77777777" w:rsidR="00A4352E" w:rsidRDefault="00A4352E" w:rsidP="00E40C63">
      <w:pPr>
        <w:spacing w:after="0"/>
      </w:pPr>
      <w:r>
        <w:separator/>
      </w:r>
    </w:p>
  </w:endnote>
  <w:endnote w:type="continuationSeparator" w:id="0">
    <w:p w14:paraId="6BE8FCD3" w14:textId="77777777" w:rsidR="00A4352E" w:rsidRDefault="00A4352E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14D6" w14:textId="77777777" w:rsidR="00EF78C1" w:rsidRDefault="00EF78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D241D5" w:rsidRPr="00982950" w14:paraId="0020E86D" w14:textId="77777777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E83D2B15-38D5-43DD-8692-F43B3C1705B6}"/>
            <w:text/>
          </w:sdtPr>
          <w:sdtContent>
            <w:p w14:paraId="66810EC7" w14:textId="77777777" w:rsidR="00D241D5" w:rsidRDefault="00D241D5" w:rsidP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14:paraId="098141F1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5C273C" w:rsidRPr="00982950" w14:paraId="1EA84D21" w14:textId="77777777" w:rsidTr="006220F3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E83D2B15-38D5-43DD-8692-F43B3C1705B6}"/>
            <w:text/>
          </w:sdtPr>
          <w:sdtContent>
            <w:p w14:paraId="7473EF17" w14:textId="77777777" w:rsidR="005C273C" w:rsidRDefault="005C273C" w:rsidP="005C273C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="005C273C" w:rsidRPr="005C273C" w14:paraId="78C3C3F0" w14:textId="77777777" w:rsidTr="006220F3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E83D2B15-38D5-43DD-8692-F43B3C1705B6}"/>
          <w:text/>
        </w:sdtPr>
        <w:sdtContent>
          <w:tc>
            <w:tcPr>
              <w:tcW w:w="1250" w:type="pct"/>
            </w:tcPr>
            <w:p w14:paraId="39A3A38F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E83D2B15-38D5-43DD-8692-F43B3C1705B6}"/>
          <w:text/>
        </w:sdtPr>
        <w:sdtContent>
          <w:tc>
            <w:tcPr>
              <w:tcW w:w="1250" w:type="pct"/>
            </w:tcPr>
            <w:p w14:paraId="55C6841B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E83D2B15-38D5-43DD-8692-F43B3C1705B6}"/>
          <w:text/>
        </w:sdtPr>
        <w:sdtContent>
          <w:tc>
            <w:tcPr>
              <w:tcW w:w="1250" w:type="pct"/>
            </w:tcPr>
            <w:p w14:paraId="3BC6F3E0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E83D2B15-38D5-43DD-8692-F43B3C1705B6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5A8699B6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="005C273C" w:rsidRPr="00543913" w14:paraId="2D714D84" w14:textId="77777777" w:rsidTr="006220F3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E83D2B15-38D5-43DD-8692-F43B3C1705B6}"/>
          <w:text/>
        </w:sdtPr>
        <w:sdtContent>
          <w:tc>
            <w:tcPr>
              <w:tcW w:w="1250" w:type="pct"/>
            </w:tcPr>
            <w:p w14:paraId="0940D2D0" w14:textId="77777777" w:rsidR="005C273C" w:rsidRPr="00543913" w:rsidRDefault="005C273C" w:rsidP="006220F3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E83D2B15-38D5-43DD-8692-F43B3C1705B6}"/>
          <w:text/>
        </w:sdtPr>
        <w:sdtContent>
          <w:tc>
            <w:tcPr>
              <w:tcW w:w="1250" w:type="pct"/>
            </w:tcPr>
            <w:p w14:paraId="16E43C86" w14:textId="77777777" w:rsidR="005C273C" w:rsidRPr="00543913" w:rsidRDefault="005C273C" w:rsidP="006220F3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E83D2B15-38D5-43DD-8692-F43B3C1705B6}"/>
          <w:text/>
        </w:sdtPr>
        <w:sdtContent>
          <w:tc>
            <w:tcPr>
              <w:tcW w:w="1250" w:type="pct"/>
            </w:tcPr>
            <w:p w14:paraId="4CF294AE" w14:textId="77777777" w:rsidR="005C273C" w:rsidRPr="00543913" w:rsidRDefault="005C273C" w:rsidP="006220F3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E83D2B15-38D5-43DD-8692-F43B3C1705B6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113EB34D" w14:textId="77777777" w:rsidR="005C273C" w:rsidRPr="00543913" w:rsidRDefault="005C273C" w:rsidP="006220F3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14:paraId="6EB791CC" w14:textId="77777777" w:rsidR="005C273C" w:rsidRPr="00D241D5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86A2A" w14:textId="77777777" w:rsidR="00A4352E" w:rsidRDefault="00A4352E" w:rsidP="00E40C63">
      <w:pPr>
        <w:spacing w:after="0"/>
      </w:pPr>
      <w:r>
        <w:separator/>
      </w:r>
    </w:p>
  </w:footnote>
  <w:footnote w:type="continuationSeparator" w:id="0">
    <w:p w14:paraId="3762DF90" w14:textId="77777777" w:rsidR="00A4352E" w:rsidRDefault="00A4352E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9D54" w14:textId="77777777" w:rsidR="00EF78C1" w:rsidRDefault="00EF78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14:paraId="4C0BCBC0" w14:textId="77777777" w:rsidTr="008E766D">
      <w:tc>
        <w:tcPr>
          <w:tcW w:w="5098" w:type="dxa"/>
        </w:tcPr>
        <w:p w14:paraId="34872A0E" w14:textId="77777777" w:rsidR="00D241D5" w:rsidRPr="00D241D5" w:rsidRDefault="00000000" w:rsidP="00D241D5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E83D2B15-38D5-43DD-8692-F43B3C1705B6}"/>
              <w:text/>
            </w:sdtPr>
            <w:sdtContent>
              <w:proofErr w:type="spellStart"/>
              <w:r w:rsidR="00D241D5" w:rsidRP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="00D241D5" w:rsidRP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E83D2B15-38D5-43DD-8692-F43B3C1705B6}"/>
              <w:text/>
            </w:sdtPr>
            <w:sdtContent>
              <w:proofErr w:type="spellStart"/>
              <w:r w:rsidR="00D241D5" w:rsidRP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14:paraId="40651D19" w14:textId="77777777" w:rsidR="00D241D5" w:rsidRPr="004B22F6" w:rsidRDefault="00000000" w:rsidP="00D241D5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E83D2B15-38D5-43DD-8692-F43B3C1705B6}"/>
              <w:text/>
            </w:sdtPr>
            <w:sdtContent>
              <w:proofErr w:type="spellStart"/>
              <w:r w:rsidR="00D241D5" w:rsidRPr="00E111C4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14:paraId="021A22E6" w14:textId="77777777" w:rsidR="00D6006D" w:rsidRDefault="00000000" w:rsidP="00D241D5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E83D2B15-38D5-43DD-8692-F43B3C1705B6}"/>
              <w:text/>
            </w:sdtPr>
            <w:sdtContent>
              <w:proofErr w:type="spellStart"/>
              <w:r w:rsidR="00D241D5" w:rsidRPr="004B22F6">
                <w:t>Page_Lbl</w:t>
              </w:r>
              <w:proofErr w:type="spellEnd"/>
            </w:sdtContent>
          </w:sdt>
          <w:r w:rsidR="00D241D5" w:rsidRPr="004B22F6">
            <w:t xml:space="preserve">  </w:t>
          </w:r>
          <w:r w:rsidR="00D241D5" w:rsidRPr="004B22F6">
            <w:rPr>
              <w:bCs/>
            </w:rPr>
            <w:fldChar w:fldCharType="begin"/>
          </w:r>
          <w:r w:rsidR="00D241D5" w:rsidRPr="004B22F6">
            <w:rPr>
              <w:bCs/>
            </w:rPr>
            <w:instrText xml:space="preserve"> PAGE  \* Arabic  \* MERGEFORMAT </w:instrText>
          </w:r>
          <w:r w:rsidR="00D241D5" w:rsidRPr="004B22F6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="00D241D5" w:rsidRPr="004B22F6">
            <w:rPr>
              <w:bCs/>
            </w:rPr>
            <w:fldChar w:fldCharType="end"/>
          </w:r>
          <w:r w:rsidR="00D241D5" w:rsidRPr="004B22F6">
            <w:t xml:space="preserve"> / </w:t>
          </w:r>
          <w:r w:rsidR="00D241D5" w:rsidRPr="004B22F6">
            <w:rPr>
              <w:bCs/>
            </w:rPr>
            <w:fldChar w:fldCharType="begin"/>
          </w:r>
          <w:r w:rsidR="00D241D5" w:rsidRPr="004B22F6">
            <w:rPr>
              <w:bCs/>
            </w:rPr>
            <w:instrText xml:space="preserve"> NUMPAGES  \* Arabic  \* MERGEFORMAT </w:instrText>
          </w:r>
          <w:r w:rsidR="00D241D5" w:rsidRPr="004B22F6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="00D241D5" w:rsidRPr="004B22F6">
            <w:rPr>
              <w:bCs/>
            </w:rPr>
            <w:fldChar w:fldCharType="end"/>
          </w:r>
        </w:p>
      </w:tc>
      <w:tc>
        <w:tcPr>
          <w:tcW w:w="5098" w:type="dxa"/>
        </w:tcPr>
        <w:p w14:paraId="3FB98ABA" w14:textId="77777777" w:rsidR="00D6006D" w:rsidRDefault="00D6006D" w:rsidP="008E766D">
          <w:pPr>
            <w:pStyle w:val="Header"/>
            <w:ind w:right="141"/>
            <w:jc w:val="right"/>
            <w:rPr>
              <w:b/>
            </w:rPr>
          </w:pPr>
        </w:p>
      </w:tc>
    </w:tr>
  </w:tbl>
  <w:p w14:paraId="7B946ED8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14:paraId="64DB537B" w14:textId="77777777" w:rsidTr="005421C5">
      <w:tc>
        <w:tcPr>
          <w:tcW w:w="2500" w:type="pct"/>
        </w:tcPr>
        <w:p w14:paraId="1DD5BC42" w14:textId="77777777" w:rsidR="005C273C" w:rsidRPr="00E111C4" w:rsidRDefault="00000000" w:rsidP="005C273C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E83D2B15-38D5-43DD-8692-F43B3C1705B6}"/>
              <w:text/>
            </w:sdtPr>
            <w:sdtContent>
              <w:proofErr w:type="spellStart"/>
              <w:r w:rsidR="005C273C" w:rsidRPr="00E111C4">
                <w:t>DocumentTitle_Lbl</w:t>
              </w:r>
              <w:proofErr w:type="spellEnd"/>
            </w:sdtContent>
          </w:sdt>
          <w:r w:rsidR="005C273C" w:rsidRPr="00E111C4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E83D2B15-38D5-43DD-8692-F43B3C1705B6}"/>
              <w:text/>
            </w:sdtPr>
            <w:sdtContent>
              <w:proofErr w:type="spellStart"/>
              <w:r w:rsidR="005C273C" w:rsidRPr="00E111C4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14:paraId="2BA3EB2C" w14:textId="77777777" w:rsidR="005C273C" w:rsidRPr="004B22F6" w:rsidRDefault="00000000" w:rsidP="005C273C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E83D2B15-38D5-43DD-8692-F43B3C1705B6}"/>
              <w:text/>
            </w:sdtPr>
            <w:sdtContent>
              <w:proofErr w:type="spellStart"/>
              <w:r w:rsidR="005C273C" w:rsidRPr="00E111C4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14:paraId="4A81BD7E" w14:textId="77777777" w:rsidR="005C273C" w:rsidRPr="004B22F6" w:rsidRDefault="00000000" w:rsidP="005C273C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E83D2B15-38D5-43DD-8692-F43B3C1705B6}"/>
              <w:text/>
            </w:sdtPr>
            <w:sdtContent>
              <w:proofErr w:type="spellStart"/>
              <w:r w:rsidR="005C273C" w:rsidRPr="004B22F6">
                <w:t>Page_Lbl</w:t>
              </w:r>
              <w:proofErr w:type="spellEnd"/>
            </w:sdtContent>
          </w:sdt>
          <w:r w:rsidR="005C273C" w:rsidRPr="004B22F6">
            <w:t xml:space="preserve">  </w:t>
          </w:r>
          <w:r w:rsidR="005C273C" w:rsidRPr="004B22F6">
            <w:rPr>
              <w:bCs/>
            </w:rPr>
            <w:fldChar w:fldCharType="begin"/>
          </w:r>
          <w:r w:rsidR="005C273C" w:rsidRPr="004B22F6">
            <w:rPr>
              <w:bCs/>
            </w:rPr>
            <w:instrText xml:space="preserve"> PAGE  \* Arabic  \* MERGEFORMAT </w:instrText>
          </w:r>
          <w:r w:rsidR="005C273C" w:rsidRPr="004B22F6">
            <w:rPr>
              <w:bCs/>
            </w:rPr>
            <w:fldChar w:fldCharType="separate"/>
          </w:r>
          <w:r w:rsidR="00E612B0">
            <w:rPr>
              <w:bCs/>
              <w:noProof/>
            </w:rPr>
            <w:t>1</w:t>
          </w:r>
          <w:r w:rsidR="005C273C" w:rsidRPr="004B22F6">
            <w:rPr>
              <w:bCs/>
            </w:rPr>
            <w:fldChar w:fldCharType="end"/>
          </w:r>
          <w:r w:rsidR="005C273C" w:rsidRPr="004B22F6">
            <w:t xml:space="preserve"> / </w:t>
          </w:r>
          <w:r w:rsidR="005C273C" w:rsidRPr="004B22F6">
            <w:rPr>
              <w:bCs/>
            </w:rPr>
            <w:fldChar w:fldCharType="begin"/>
          </w:r>
          <w:r w:rsidR="005C273C" w:rsidRPr="004B22F6">
            <w:rPr>
              <w:bCs/>
            </w:rPr>
            <w:instrText xml:space="preserve"> NUMPAGES  \* Arabic  \* MERGEFORMAT </w:instrText>
          </w:r>
          <w:r w:rsidR="005C273C" w:rsidRPr="004B22F6">
            <w:rPr>
              <w:bCs/>
            </w:rPr>
            <w:fldChar w:fldCharType="separate"/>
          </w:r>
          <w:r w:rsidR="00E612B0">
            <w:rPr>
              <w:bCs/>
              <w:noProof/>
            </w:rPr>
            <w:t>1</w:t>
          </w:r>
          <w:r w:rsidR="005C273C" w:rsidRPr="004B22F6">
            <w:rPr>
              <w:bCs/>
            </w:rPr>
            <w:fldChar w:fldCharType="end"/>
          </w:r>
        </w:p>
        <w:p w14:paraId="6E4F61B0" w14:textId="77777777" w:rsidR="005C273C" w:rsidRDefault="005C273C" w:rsidP="005C273C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14:paraId="766391BF" w14:textId="77777777" w:rsidR="005C273C" w:rsidRDefault="00000000" w:rsidP="00DC6F05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E83D2B15-38D5-43DD-8692-F43B3C1705B6}"/>
              <w:picture/>
            </w:sdtPr>
            <w:sdtContent>
              <w:r w:rsidR="005C273C">
                <w:rPr>
                  <w:noProof/>
                </w:rPr>
                <w:drawing>
                  <wp:inline distT="0" distB="0" distL="0" distR="0" wp14:anchorId="7E4300F9" wp14:editId="6B893AE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4D1E82B4" w14:textId="77777777" w:rsidR="005C273C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46997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3195D"/>
    <w:rsid w:val="00476C0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D66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352E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811B8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12B0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2A8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/Templates/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931A89" w:rsidRDefault="00FB1D97" w:rsidP="00FB1D97">
          <w:pPr>
            <w:pStyle w:val="829C780A82D54599A9AEFB7B135ED0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931A89" w:rsidRDefault="00FB1D97" w:rsidP="00FB1D97">
          <w:pPr>
            <w:pStyle w:val="E0C5958E289F4EA6AEF3FF2D3A6239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931A89" w:rsidRDefault="00FB1D97" w:rsidP="00FB1D97">
          <w:pPr>
            <w:pStyle w:val="BA20A71A9C2B4FC2894F4A35B4A19C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931A89" w:rsidRDefault="00FB1D97" w:rsidP="00FB1D97">
          <w:pPr>
            <w:pStyle w:val="8EBECE8351A6449480F4BD12D35DFD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931A89" w:rsidRDefault="00FB1D97" w:rsidP="00FB1D97">
          <w:pPr>
            <w:pStyle w:val="C66719FE3F7142DE9BE99D774F5857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931A89" w:rsidRDefault="00FB1D97" w:rsidP="00FB1D97">
          <w:pPr>
            <w:pStyle w:val="C201E33FE8E7497D9622F8E39C9877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931A89" w:rsidRDefault="00FB1D97" w:rsidP="00FB1D97">
          <w:pPr>
            <w:pStyle w:val="7371BF76BD59439582BCD043A6B514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931A89" w:rsidRDefault="00FB1D97" w:rsidP="00FB1D97">
          <w:pPr>
            <w:pStyle w:val="A4855FA9D66342F7867385510C7771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1165A-6F02-4A9D-9351-9C31157E485E}"/>
      </w:docPartPr>
      <w:docPartBody>
        <w:p w:rsidR="00CC2850" w:rsidRDefault="00931A89">
          <w:r w:rsidRPr="001D1B5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2A00F8"/>
    <w:rsid w:val="00391C2E"/>
    <w:rsid w:val="00401A56"/>
    <w:rsid w:val="00401A72"/>
    <w:rsid w:val="007F0EB0"/>
    <w:rsid w:val="008139A2"/>
    <w:rsid w:val="008506F4"/>
    <w:rsid w:val="00931A89"/>
    <w:rsid w:val="0094400E"/>
    <w:rsid w:val="00AA4803"/>
    <w:rsid w:val="00BF7D70"/>
    <w:rsid w:val="00CC2850"/>
    <w:rsid w:val="00D67D5F"/>
    <w:rsid w:val="00D811B8"/>
    <w:rsid w:val="00E7673F"/>
    <w:rsid w:val="00ED68E7"/>
    <w:rsid w:val="00EE2183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1A89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E83D2B15-38D5-43DD-8692-F43B3C1705B6}">
  <ds:schemaRefs>
    <ds:schemaRef ds:uri="urn:microsoft-dynamics-nav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54</Words>
  <Characters>958</Characters>
  <Application>Microsoft Office Word</Application>
  <DocSecurity>0</DocSecurity>
  <Lines>119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2018-09-11T07:05:00Z</dcterms:created>
  <dcterms:modified xsi:type="dcterms:W3CDTF">2025-09-15T10:49:00Z</dcterms:modified>
</cp:coreProperties>
</file>