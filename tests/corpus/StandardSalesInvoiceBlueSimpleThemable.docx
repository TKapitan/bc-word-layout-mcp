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31E93D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C55C72" w:rsidRDefault="00000000" w14:paraId="44095899" w14:textId="77777777">
            <w:pPr>
              <w:pStyle w:val="Heading1"/>
            </w:pPr>
            <w:sdt>
              <w:sdtPr>
                <w:rPr>
                  <w:color w:val="F24F4F" w:themeColor="accent1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C55C72" w:rsidR="0023400D">
                  <w:rPr>
                    <w:color w:val="F24F4F" w:themeColor="accent1"/>
                  </w:rPr>
                  <w:t xml:space="preserve">Document Title </w:t>
                </w:r>
                <w:proofErr w:type="spellStart"/>
                <w:r w:rsidRPr="00C55C72" w:rsidR="0023400D">
                  <w:rPr>
                    <w:color w:val="F24F4F" w:themeColor="accent1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3598C38B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40927CCB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CA54A8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1DBB9CCA" wp14:editId="417AC36E">
                      <wp:extent cx="1080000" cy="1080000"/>
                      <wp:effectExtent l="0" t="0" r="635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04E85C0A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071B4F2B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3DB8DBD8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color w:val="F24F4F" w:themeColor="accent1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C55C72" w:rsidRDefault="0023400D" w14:paraId="77D6C249" w14:textId="77777777">
                <w:pPr>
                  <w:pStyle w:val="Heading2"/>
                  <w:jc w:val="right"/>
                  <w:rPr>
                    <w:color w:val="F24F4F" w:themeColor="accent1"/>
                    <w:sz w:val="36"/>
                    <w:szCs w:val="36"/>
                  </w:rPr>
                </w:pPr>
                <w:r w:rsidRPr="00C55C72">
                  <w:rPr>
                    <w:color w:val="F24F4F" w:themeColor="accent1"/>
                  </w:rPr>
                  <w:t>CompanyAddress1</w:t>
                </w:r>
              </w:p>
            </w:sdtContent>
          </w:sdt>
        </w:tc>
      </w:tr>
      <w:tr w:rsidR="0023400D" w:rsidTr="005B41A2" w14:paraId="20CB4A9D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611FA64D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63BBA6E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0C6BDB5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4382B75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31FA3BF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7DBE8F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A8460C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478A4DC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8BFA1A1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AA852F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668481E9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078EE48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3593DE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1A88050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84F5C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76995862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E2479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E1544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D6C161E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55F8BFD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E09F7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0B5349D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154579D5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50C0CBB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D8A37CF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A8BE44E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C25197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01F04863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F553994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538E986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079F67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7A15B0B0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6F7D9FBC" w14:textId="77777777">
        <w:trPr>
          <w:trHeight w:val="294"/>
        </w:trPr>
        <w:sdt>
          <w:sdtPr>
            <w:rPr>
              <w:rFonts w:cstheme="minorHAnsi"/>
              <w:bCs/>
              <w:color w:val="F24F4F" w:themeColor="accent1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2D284F05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C55C72">
                  <w:rPr>
                    <w:rFonts w:cstheme="minorHAnsi"/>
                    <w:bCs/>
                    <w:color w:val="F24F4F" w:themeColor="accent1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7E6C3FC4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F24F4F" w:themeColor="accent1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19D730F3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C55C72">
                  <w:rPr>
                    <w:rFonts w:asciiTheme="minorHAnsi" w:hAnsiTheme="minorHAnsi" w:cstheme="minorHAnsi"/>
                    <w:caps w:val="0"/>
                    <w:color w:val="F24F4F" w:themeColor="accent1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6DD46CC0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4165D7BF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" w:xpath="/ns0:NavWordReportXmlPart[1]/ns0:Header[1]/ns0:Due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7B129C51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DueDate</w:t>
                </w:r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1403B8C7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C55C72" w14:paraId="3F2C0651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095D066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0CA57D5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7D9860BD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9C4351C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5736562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F24F4F" w:themeFill="accent1"/>
            <w:vAlign w:val="bottom"/>
          </w:tcPr>
          <w:p w:rsidR="0055738E" w:rsidP="00346B21" w:rsidRDefault="0055738E" w14:paraId="5A93EDFC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F24F4F" w:themeFill="accent1"/>
                <w:vAlign w:val="bottom"/>
              </w:tcPr>
              <w:p w:rsidR="0055738E" w:rsidP="00346B21" w:rsidRDefault="0055738E" w14:paraId="781DB1E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F24F4F" w:themeFill="accent1"/>
                <w:vAlign w:val="bottom"/>
              </w:tcPr>
              <w:p w:rsidRPr="00871B1C" w:rsidR="0055738E" w:rsidP="00346B21" w:rsidRDefault="0055738E" w14:paraId="263E4D66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C55C72" w14:paraId="7B88E292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16FB171D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39B2642A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0BB974AE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4BDED62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548AEF4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DE3BB2" w14:paraId="306CA520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55738E" w14:paraId="53079856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656C01AB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C55C72" w14:paraId="2CD71595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D68F8FE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4F250F26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F24F4F" w:themeColor="accent1" w:sz="4" w:space="0"/>
                      <w:bottom w:val="single" w:color="F24F4F" w:themeColor="accent1" w:sz="4" w:space="0"/>
                    </w:tcBorders>
                  </w:tcPr>
                  <w:p w:rsidRPr="00947B95" w:rsidR="0055738E" w:rsidP="00346B21" w:rsidRDefault="0055738E" w14:paraId="5BC30DB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="0055738E" w:rsidP="00C55C72" w:rsidRDefault="0055738E" w14:paraId="64F1979E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F24F4F" w:themeColor="accent1" w:sz="4" w:space="0"/>
                          <w:bottom w:val="single" w:color="F24F4F" w:themeColor="accent1" w:sz="4" w:space="0"/>
                        </w:tcBorders>
                        <w:vAlign w:val="center"/>
                      </w:tcPr>
                      <w:p w:rsidRPr="00947B95" w:rsidR="0055738E" w:rsidP="00C55C72" w:rsidRDefault="0055738E" w14:paraId="23527173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C55C72" w14:paraId="4DD58FA2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263AF9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F24F4F" w:themeColor="accent1" w:sz="4" w:space="0"/>
              <w:bottom w:val="single" w:color="F24F4F" w:themeColor="accent1" w:sz="4" w:space="0"/>
            </w:tcBorders>
          </w:tcPr>
          <w:p w:rsidRPr="00947B95" w:rsidR="0055738E" w:rsidP="00346B21" w:rsidRDefault="0055738E" w14:paraId="555367F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F24F4F" w:themeColor="accent1" w:sz="4" w:space="0"/>
                  <w:bottom w:val="single" w:color="F24F4F" w:themeColor="accent1" w:sz="4" w:space="0"/>
                </w:tcBorders>
                <w:vAlign w:val="center"/>
              </w:tcPr>
              <w:p w:rsidR="0055738E" w:rsidP="00346B21" w:rsidRDefault="0055738E" w14:paraId="7BC7D567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F24F4F" w:themeColor="accent1" w:sz="4" w:space="0"/>
                </w:tcBorders>
                <w:vAlign w:val="center"/>
              </w:tcPr>
              <w:p w:rsidRPr="00947B95" w:rsidR="0055738E" w:rsidP="00346B21" w:rsidRDefault="0055738E" w14:paraId="3C52C17C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6D4464" w:rsidP="005B41A2" w:rsidRDefault="006D4464" w14:paraId="14F40EAC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5A2F92C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71E3A7A2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2F3D2F9D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3EDF7CEB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C55C72" w:rsidRDefault="00B25A22" w14:paraId="183DE8A0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C55C72" w:rsidRDefault="00B25A22" w14:paraId="1A11FB3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042DE01A" w14:textId="77777777">
                      <w:tc>
                        <w:tcPr>
                          <w:tcW w:w="4572" w:type="dxa"/>
                        </w:tcPr>
                        <w:p w:rsidR="00B25A22" w:rsidP="00FD2E35" w:rsidRDefault="00B25A22" w14:paraId="1EC81A97" w14:textId="52AEB8D3">
                          <w:pPr>
                            <w:pStyle w:val="GroupSeparation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2880" w:type="dxa"/>
                        </w:tcPr>
                        <w:p w:rsidR="00B25A22" w:rsidP="00B25A22" w:rsidRDefault="00B25A22" w14:paraId="7DB0D6D0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6EFB06B5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59585634" w14:textId="77777777">
      <w:pPr>
        <w:pStyle w:val="GroupSeparation"/>
        <w:spacing w:after="0" w:line="240" w:lineRule="auto"/>
      </w:pPr>
    </w:p>
    <w:p w:rsidR="00B25A22" w:rsidP="005B41A2" w:rsidRDefault="00B25A22" w14:paraId="2CEFDD43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C55C72" w:rsidRDefault="001A63CC" w14:paraId="09081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17026EAF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C55C72" w:rsidRDefault="00A97B8A" w14:paraId="535CE273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1DA828D5" wp14:editId="57332CFF">
                        <wp:extent cx="1080000" cy="1080518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 l="24" r="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F24F4F" w:themeColor="accent1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C55C72" w:rsidRDefault="00A97B8A" w14:paraId="2D683C6E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C55C72">
                    <w:rPr>
                      <w:rFonts w:asciiTheme="minorHAnsi" w:hAnsiTheme="minorHAnsi" w:eastAsiaTheme="minorHAnsi" w:cstheme="minorBidi"/>
                      <w:color w:val="F24F4F" w:themeColor="accent1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12E31BF5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2DB4513C" w14:textId="77777777">
      <w:pPr>
        <w:pStyle w:val="SubGroupSeparation"/>
      </w:pPr>
    </w:p>
    <w:p w:rsidR="008166C0" w:rsidP="00FF5235" w:rsidRDefault="008166C0" w14:paraId="799D2C5B" w14:textId="77777777">
      <w:pPr>
        <w:spacing w:before="60" w:after="60"/>
        <w:ind w:right="144"/>
      </w:pPr>
    </w:p>
    <w:sectPr w:rsidR="008166C0" w:rsidSect="0055738E">
      <w:headerReference w:type="default" r:id="rId10"/>
      <w:footerReference w:type="default" r:id="rId11"/>
      <w:footerReference w:type="first" r:id="rId12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A2DB7" w:rsidP="00E40C63" w:rsidRDefault="00FA2DB7" w14:paraId="209C554F" w14:textId="77777777">
      <w:pPr>
        <w:spacing w:after="0"/>
      </w:pPr>
      <w:r>
        <w:separator/>
      </w:r>
    </w:p>
  </w:endnote>
  <w:endnote w:type="continuationSeparator" w:id="0">
    <w:p w:rsidR="00FA2DB7" w:rsidP="00E40C63" w:rsidRDefault="00FA2DB7" w14:paraId="0B9CC51F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177484C9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7236A1E3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36BFAC02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34ED8783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6C16BE7A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2600AD72" w14:textId="77777777"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0094E75E" w14:textId="614A9DDD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6B7CAE41" w14:textId="4521CE8E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2935DACB" w14:textId="5AF6154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F24F4F" w:themeColor="accent1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LS4TLA=="/>
        </w:sdtPr>
        <w:sdtContent>
          <w:tc>
            <w:tcPr>
              <w:tcW w:w="1250" w:type="pct"/>
            </w:tcPr>
            <w:p w:rsidRPr="003260F6" w:rsidR="0023400D" w:rsidP="00C43401" w:rsidRDefault="00C55C72" w14:paraId="12176169" w14:textId="6584C400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 w:rsidRPr="00C55C72">
                <w:rPr>
                  <w:rFonts w:asciiTheme="minorHAnsi" w:hAnsiTheme="minorHAnsi" w:cstheme="minorHAnsi"/>
                  <w:caps w:val="0"/>
                  <w:color w:val="F24F4F" w:themeColor="accent1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DA9E08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30AC004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4E750583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A6144EF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LS4TLA=="/>
        </w:sdtPr>
        <w:sdtContent>
          <w:tc>
            <w:tcPr>
              <w:tcW w:w="1250" w:type="pct"/>
            </w:tcPr>
            <w:p w:rsidRPr="005A2FAF" w:rsidR="0023400D" w:rsidP="00C43401" w:rsidRDefault="00C55C72" w14:paraId="009E8D93" w14:textId="6FAD6235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591831C7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A2DB7" w:rsidP="00E40C63" w:rsidRDefault="00FA2DB7" w14:paraId="02D07618" w14:textId="77777777">
      <w:pPr>
        <w:spacing w:after="0"/>
      </w:pPr>
      <w:r>
        <w:separator/>
      </w:r>
    </w:p>
  </w:footnote>
  <w:footnote w:type="continuationSeparator" w:id="0">
    <w:p w:rsidR="00FA2DB7" w:rsidP="00E40C63" w:rsidRDefault="00FA2DB7" w14:paraId="04A4D43A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="00C43401" w:rsidTr="00772EA7" w14:paraId="3FF0B2FF" w14:textId="77777777">
      <w:tc>
        <w:tcPr>
          <w:tcW w:w="2929" w:type="pct"/>
        </w:tcPr>
        <w:p w:rsidRPr="00C43401" w:rsidR="00C43401" w:rsidP="00C43401" w:rsidRDefault="00000000" w14:paraId="5BFA9E2A" w14:textId="77777777">
          <w:pPr>
            <w:rPr>
              <w:rStyle w:val="Strong"/>
            </w:rPr>
          </w:pPr>
          <w:sdt>
            <w:sdtPr>
              <w:rPr>
                <w:rStyle w:val="Strong"/>
                <w:color w:val="F24F4F" w:themeColor="accent1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C55C72" w:rsidR="00C43401">
                <w:rPr>
                  <w:rStyle w:val="Strong"/>
                  <w:color w:val="F24F4F" w:themeColor="accent1"/>
                </w:rPr>
                <w:t>DocumentTitle_Lbl</w:t>
              </w:r>
              <w:proofErr w:type="spellEnd"/>
            </w:sdtContent>
          </w:sdt>
          <w:r w:rsidRPr="00C43401" w:rsidR="00C43401">
            <w:rPr>
              <w:rStyle w:val="Strong"/>
            </w:rPr>
            <w:t xml:space="preserve"> </w:t>
          </w:r>
          <w:sdt>
            <w:sdtPr>
              <w:rPr>
                <w:rStyle w:val="Strong"/>
                <w:color w:val="F24F4F" w:themeColor="accent1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Pr="00C55C72" w:rsidR="001D2965">
                <w:rPr>
                  <w:rStyle w:val="Strong"/>
                  <w:color w:val="F24F4F" w:themeColor="accent1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="00C43401" w:rsidP="00C43401" w:rsidRDefault="00C43401" w14:paraId="38928E05" w14:textId="77777777">
              <w:pPr>
                <w:pStyle w:val="NoSpacing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:rsidR="00C43401" w:rsidP="00C43401" w:rsidRDefault="00000000" w14:paraId="695F2AB5" w14:textId="77777777">
          <w:pPr>
            <w:pStyle w:val="NoSpacing"/>
            <w:rPr>
              <w:b/>
            </w:rPr>
          </w:pPr>
          <w:sdt>
            <w:sdt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204F31" w:rsidR="00C43401">
                <w:t>Page_Lbl</w:t>
              </w:r>
              <w:proofErr w:type="spellEnd"/>
            </w:sdtContent>
          </w:sdt>
          <w:r w:rsidRPr="00204F31" w:rsidR="00C43401">
            <w:t xml:space="preserve"> 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  <w:r w:rsidRPr="00204F31" w:rsidR="00C43401">
            <w:t xml:space="preserve"> / </w:t>
          </w:r>
          <w:r w:rsidRPr="00204F31" w:rsidR="00C43401">
            <w:rPr>
              <w:bCs/>
            </w:rPr>
            <w:fldChar w:fldCharType="begin"/>
          </w:r>
          <w:r w:rsidRPr="00204F31" w:rsidR="00C43401">
            <w:rPr>
              <w:bCs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="00653AB2">
            <w:rPr>
              <w:bCs/>
              <w:noProof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="00C43401" w:rsidP="00C43401" w:rsidRDefault="00C43401" w14:paraId="02F65A3E" w14:textId="77777777">
          <w:pPr>
            <w:pStyle w:val="Header"/>
            <w:jc w:val="right"/>
            <w:rPr>
              <w:b/>
            </w:rPr>
          </w:pPr>
        </w:p>
      </w:tc>
    </w:tr>
  </w:tbl>
  <w:p w:rsidRPr="001D1CE2" w:rsidR="00D6006D" w:rsidP="00D6006D" w:rsidRDefault="00D6006D" w14:paraId="100FBC81" w14:textId="77777777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E69F2"/>
    <w:rsid w:val="003F77E2"/>
    <w:rsid w:val="00403AE6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D3EFF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55C72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B7B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111C4"/>
    <w:rsid w:val="00E11F42"/>
    <w:rsid w:val="00E15258"/>
    <w:rsid w:val="00E21ED9"/>
    <w:rsid w:val="00E22B7E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6A2B"/>
    <w:rsid w:val="00EA246E"/>
    <w:rsid w:val="00EA27AA"/>
    <w:rsid w:val="00EB2DC0"/>
    <w:rsid w:val="00EB5B19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2DB7"/>
    <w:rsid w:val="00FA4D66"/>
    <w:rsid w:val="00FA76F1"/>
    <w:rsid w:val="00FB06A1"/>
    <w:rsid w:val="00FB3DCE"/>
    <w:rsid w:val="00FB5CF4"/>
    <w:rsid w:val="00FB753C"/>
    <w:rsid w:val="00FC2D88"/>
    <w:rsid w:val="00FD2E35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67977"/>
  <w15:chartTrackingRefBased/>
  <w15:docId w15:val="{CF68B76C-CE6C-43BB-91F6-F3CE65B9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DDE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bin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/Templates/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55F0C"/>
    <w:rsid w:val="00173204"/>
    <w:rsid w:val="00187355"/>
    <w:rsid w:val="001A3C35"/>
    <w:rsid w:val="001B1B00"/>
    <w:rsid w:val="001B5BCB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91CDB"/>
    <w:rsid w:val="003E037C"/>
    <w:rsid w:val="003F46D3"/>
    <w:rsid w:val="004069F2"/>
    <w:rsid w:val="00441283"/>
    <w:rsid w:val="00471979"/>
    <w:rsid w:val="00496861"/>
    <w:rsid w:val="004C7006"/>
    <w:rsid w:val="004D3EFF"/>
    <w:rsid w:val="004E2932"/>
    <w:rsid w:val="005073E4"/>
    <w:rsid w:val="0051742B"/>
    <w:rsid w:val="005336F2"/>
    <w:rsid w:val="00537FE2"/>
    <w:rsid w:val="005D3D73"/>
    <w:rsid w:val="005D7221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22ECA"/>
    <w:rsid w:val="00833113"/>
    <w:rsid w:val="00850A00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E0C78"/>
    <w:rsid w:val="00BE163F"/>
    <w:rsid w:val="00BE5109"/>
    <w:rsid w:val="00BE60AD"/>
    <w:rsid w:val="00BE7623"/>
    <w:rsid w:val="00C03606"/>
    <w:rsid w:val="00C16093"/>
    <w:rsid w:val="00C22EFB"/>
    <w:rsid w:val="00C945BD"/>
    <w:rsid w:val="00CB561E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1037"/>
    <w:rPr>
      <w:color w:val="808080"/>
    </w:rPr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Standard_Sales_Invoice/130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ExternalDocumentNo>ExternalDocumentNo</ExternalDocumentNo>
    <ExternalDocumentNo_Lbl>ExternalDocumentNo_Lbl</ExternalDocumentNo_Lbl>
    <From_Lbl>From_Lbl</From_Lbl>
    <GlobalLocationNumber>GlobalLocationNumber</GlobalLocationNumber>
    <GlobalLocationNumber_Lbl>GlobalLocationNumber_Lbl</GlobalLocationNumber_Lbl>
    <HomePage_Header_Lbl>HomePage_Header_Lbl</HomePage_Header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ment_Lbl>Shipment_Lbl</Shipment_Lbl>
    <ShippingAgentCode>ShippingAgentCode</ShippingAgentCode>
    <ShippingAgentCode_Lbl>ShippingAgentCode_Lbl</ShippingAgentCode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JobNo>JobNo</JobNo>
      <JobNo_Lbl>JobNo_Lbl</JobNo_Lbl>
      <JobTaskDescription>JobTaskDescription</JobTaskDescription>
      <JobTaskDesc_Lbl>JobTaskDesc_Lbl</JobTaskDesc_Lbl>
      <JobTaskNo>JobTaskNo</JobTaskNo>
      <JobTaskNo_Lbl>JobTaskNo_Lbl</JobTaskNo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2_VATClauseLine>Description2_VATClauseLine</Description2_VATClauseLine>
      <Description_VATClauseLine>Description_VATClauseLine</Description_VATClauseLine>
      <NoOfVATClauses>NoOfVATClauses</NoOfVATClauses>
      <VATAmount_VATClauseLine>VATAmount_VATClauseLine</VATAmount_VATClauseLine>
      <VATClausesHeader>VATClausesHeader</VATClausesHeader>
      <VATIdentifier_VATClauseLine>VATIdentifier_VATClauseLine</VATIdentifier_VATClauseLine>
    </VATClause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OnVATAmtLine>TotalVATAmountOnVATAmtLine</TotalVATAmountOnVATAmtLine>
      <TotalVATAmountText>TotalVATAmountText</TotalVATAmountText>
      <TotalVATBaseLCY>TotalVATBaseLCY</TotalVATBaseLCY>
      <TotalVATBaseOnVATAmtLine>TotalVATBaseOnVATAmtLine</TotalVATBaseOnVATAmtLine>
    </Totals>
  </Header>
</NavWordReportXmlPart>
</file>

<file path=customXml/itemProps1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2017-01-30T12:19:00Z</dcterms:created>
  <dcterms:modified xsi:type="dcterms:W3CDTF">2024-06-25T07:54:00Z</dcterms:modified>
</cp:coreProperties>
</file>